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36D78" w14:textId="7BF52C1A" w:rsidR="006D4890" w:rsidRDefault="005F0F72" w:rsidP="005F0F72">
      <w:pPr>
        <w:jc w:val="center"/>
        <w:rPr>
          <w:b/>
          <w:bCs/>
          <w:sz w:val="24"/>
          <w:szCs w:val="24"/>
          <w:u w:val="single"/>
          <w:lang w:val="en-IN"/>
        </w:rPr>
      </w:pPr>
      <w:r w:rsidRPr="005F0F72">
        <w:rPr>
          <w:b/>
          <w:bCs/>
          <w:sz w:val="24"/>
          <w:szCs w:val="24"/>
          <w:u w:val="single"/>
          <w:lang w:val="en-IN"/>
        </w:rPr>
        <w:t>Week 2- Day2 – LLM API integration</w:t>
      </w:r>
    </w:p>
    <w:p w14:paraId="34CFAA0F" w14:textId="3B7DEC22" w:rsidR="005F0F72" w:rsidRPr="005F0F72" w:rsidRDefault="005F0F72" w:rsidP="005F0F72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IN"/>
        </w:rPr>
      </w:pPr>
      <w:r w:rsidRPr="005F0F72">
        <w:rPr>
          <w:b/>
          <w:bCs/>
          <w:sz w:val="24"/>
          <w:szCs w:val="24"/>
          <w:u w:val="single"/>
          <w:lang w:val="en-IN"/>
        </w:rPr>
        <w:t xml:space="preserve">S01- Generate Selenium code </w:t>
      </w:r>
    </w:p>
    <w:p w14:paraId="46E4A514" w14:textId="77777777" w:rsidR="005F0F72" w:rsidRDefault="005F0F72" w:rsidP="005F0F72">
      <w:pPr>
        <w:pStyle w:val="ListParagraph"/>
        <w:rPr>
          <w:b/>
          <w:bCs/>
          <w:sz w:val="24"/>
          <w:szCs w:val="24"/>
          <w:lang w:val="en-IN"/>
        </w:rPr>
      </w:pPr>
    </w:p>
    <w:p w14:paraId="739D0EE1" w14:textId="1DBBC0EA" w:rsidR="005F0F72" w:rsidRDefault="005F0F72" w:rsidP="005F0F72">
      <w:pPr>
        <w:pStyle w:val="ListParagraph"/>
        <w:rPr>
          <w:b/>
          <w:bCs/>
          <w:sz w:val="24"/>
          <w:szCs w:val="24"/>
          <w:lang w:val="en-IN"/>
        </w:rPr>
      </w:pPr>
      <w:r w:rsidRPr="005F0F72">
        <w:rPr>
          <w:b/>
          <w:bCs/>
          <w:sz w:val="24"/>
          <w:szCs w:val="24"/>
          <w:lang w:val="en-IN"/>
        </w:rPr>
        <w:drawing>
          <wp:inline distT="0" distB="0" distL="0" distR="0" wp14:anchorId="75A0FB13" wp14:editId="156F6E14">
            <wp:extent cx="3718560" cy="3166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6940" cy="3173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5173" w14:textId="77777777" w:rsidR="005F0F72" w:rsidRDefault="005F0F72" w:rsidP="005F0F72">
      <w:pPr>
        <w:pStyle w:val="ListParagraph"/>
        <w:rPr>
          <w:b/>
          <w:bCs/>
          <w:sz w:val="24"/>
          <w:szCs w:val="24"/>
          <w:lang w:val="en-IN"/>
        </w:rPr>
      </w:pPr>
    </w:p>
    <w:p w14:paraId="0C773B8C" w14:textId="186271D2" w:rsidR="005F0F72" w:rsidRPr="005F0F72" w:rsidRDefault="005F0F72" w:rsidP="005F0F72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IN"/>
        </w:rPr>
      </w:pPr>
      <w:r w:rsidRPr="005F0F72">
        <w:rPr>
          <w:b/>
          <w:bCs/>
          <w:sz w:val="24"/>
          <w:szCs w:val="24"/>
          <w:lang w:val="en-IN"/>
        </w:rPr>
        <w:t>S02-Generate test cases from user story</w:t>
      </w:r>
    </w:p>
    <w:p w14:paraId="21D18D0C" w14:textId="11DB16F3" w:rsidR="005F0F72" w:rsidRDefault="005F0F72" w:rsidP="005F0F72">
      <w:pPr>
        <w:rPr>
          <w:b/>
          <w:bCs/>
          <w:sz w:val="24"/>
          <w:szCs w:val="24"/>
          <w:lang w:val="en-IN"/>
        </w:rPr>
      </w:pPr>
      <w:r w:rsidRPr="005F0F72">
        <w:rPr>
          <w:b/>
          <w:bCs/>
          <w:sz w:val="24"/>
          <w:szCs w:val="24"/>
          <w:lang w:val="en-IN"/>
        </w:rPr>
        <w:drawing>
          <wp:inline distT="0" distB="0" distL="0" distR="0" wp14:anchorId="1D0C1ADB" wp14:editId="5C916B85">
            <wp:extent cx="4998720" cy="3061182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06767" cy="30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6DC71" w14:textId="77777777" w:rsidR="005F0F72" w:rsidRDefault="005F0F72" w:rsidP="005F0F72">
      <w:pPr>
        <w:rPr>
          <w:b/>
          <w:bCs/>
          <w:sz w:val="24"/>
          <w:szCs w:val="24"/>
          <w:lang w:val="en-IN"/>
        </w:rPr>
      </w:pPr>
    </w:p>
    <w:p w14:paraId="6FA02B52" w14:textId="77777777" w:rsidR="005F0F72" w:rsidRDefault="005F0F72" w:rsidP="005F0F72">
      <w:pPr>
        <w:rPr>
          <w:b/>
          <w:bCs/>
          <w:sz w:val="24"/>
          <w:szCs w:val="24"/>
          <w:lang w:val="en-IN"/>
        </w:rPr>
      </w:pPr>
    </w:p>
    <w:p w14:paraId="2CF5B2D1" w14:textId="77777777" w:rsidR="005F0F72" w:rsidRDefault="005F0F72" w:rsidP="005F0F72">
      <w:pPr>
        <w:rPr>
          <w:b/>
          <w:bCs/>
          <w:sz w:val="24"/>
          <w:szCs w:val="24"/>
          <w:lang w:val="en-IN"/>
        </w:rPr>
      </w:pPr>
    </w:p>
    <w:p w14:paraId="13378E24" w14:textId="59146B98" w:rsidR="005F0F72" w:rsidRDefault="005F0F72" w:rsidP="005F0F72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S03- Generate test cases from Swagger API</w:t>
      </w:r>
    </w:p>
    <w:p w14:paraId="1C700442" w14:textId="51730471" w:rsidR="005F0F72" w:rsidRDefault="005F0F72" w:rsidP="005F0F72">
      <w:pPr>
        <w:rPr>
          <w:b/>
          <w:bCs/>
          <w:sz w:val="24"/>
          <w:szCs w:val="24"/>
          <w:lang w:val="en-IN"/>
        </w:rPr>
      </w:pPr>
      <w:r w:rsidRPr="005F0F72">
        <w:rPr>
          <w:b/>
          <w:bCs/>
          <w:sz w:val="24"/>
          <w:szCs w:val="24"/>
          <w:lang w:val="en-IN"/>
        </w:rPr>
        <w:drawing>
          <wp:inline distT="0" distB="0" distL="0" distR="0" wp14:anchorId="447E3E3D" wp14:editId="038B32C2">
            <wp:extent cx="4648200" cy="29215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54153" cy="292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4962A" w14:textId="77777777" w:rsidR="00CA4647" w:rsidRDefault="00CA4647" w:rsidP="00CA4647">
      <w:pPr>
        <w:rPr>
          <w:b/>
          <w:bCs/>
          <w:sz w:val="24"/>
          <w:szCs w:val="24"/>
          <w:lang w:val="en-IN"/>
        </w:rPr>
      </w:pPr>
    </w:p>
    <w:p w14:paraId="79F3C585" w14:textId="3CFDBB82" w:rsidR="00CA4647" w:rsidRPr="00CA4647" w:rsidRDefault="00CA4647" w:rsidP="00CA4647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IN"/>
        </w:rPr>
      </w:pPr>
    </w:p>
    <w:p w14:paraId="44169113" w14:textId="7EDCB1F9" w:rsidR="005F0F72" w:rsidRDefault="00CA4647" w:rsidP="00CA4647">
      <w:pPr>
        <w:pStyle w:val="ListParagraph"/>
        <w:rPr>
          <w:b/>
          <w:bCs/>
          <w:sz w:val="24"/>
          <w:szCs w:val="24"/>
          <w:lang w:val="en-IN"/>
        </w:rPr>
      </w:pPr>
      <w:r w:rsidRPr="00CA4647">
        <w:rPr>
          <w:b/>
          <w:bCs/>
          <w:sz w:val="24"/>
          <w:szCs w:val="24"/>
          <w:lang w:val="en-IN"/>
        </w:rPr>
        <w:drawing>
          <wp:inline distT="0" distB="0" distL="0" distR="0" wp14:anchorId="6EF7E476" wp14:editId="7FBC88E5">
            <wp:extent cx="5943600" cy="3730625"/>
            <wp:effectExtent l="0" t="0" r="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E693" w14:textId="77777777" w:rsidR="00CA4647" w:rsidRDefault="00CA4647" w:rsidP="00CA4647">
      <w:pPr>
        <w:pStyle w:val="ListParagraph"/>
        <w:rPr>
          <w:b/>
          <w:bCs/>
          <w:sz w:val="24"/>
          <w:szCs w:val="24"/>
          <w:lang w:val="en-IN"/>
        </w:rPr>
      </w:pPr>
    </w:p>
    <w:p w14:paraId="367E427B" w14:textId="022929A9" w:rsidR="00CA4647" w:rsidRPr="00CA4647" w:rsidRDefault="00CA4647" w:rsidP="00CA4647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IN"/>
        </w:rPr>
      </w:pPr>
    </w:p>
    <w:p w14:paraId="0FDD46EB" w14:textId="09704330" w:rsidR="005F0F72" w:rsidRDefault="005F0F72" w:rsidP="005F0F72">
      <w:pPr>
        <w:rPr>
          <w:b/>
          <w:bCs/>
          <w:sz w:val="24"/>
          <w:szCs w:val="24"/>
          <w:lang w:val="en-IN"/>
        </w:rPr>
      </w:pPr>
      <w:r w:rsidRPr="005F0F72">
        <w:rPr>
          <w:b/>
          <w:bCs/>
          <w:sz w:val="24"/>
          <w:szCs w:val="24"/>
          <w:lang w:val="en-IN"/>
        </w:rPr>
        <w:drawing>
          <wp:inline distT="0" distB="0" distL="0" distR="0" wp14:anchorId="32CE3D90" wp14:editId="08E0E0DC">
            <wp:extent cx="5943600" cy="365442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6D04" w14:textId="32BC0047" w:rsidR="00CA4647" w:rsidRPr="00CA4647" w:rsidRDefault="00CA4647" w:rsidP="00CA4647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lang w:val="en-IN"/>
        </w:rPr>
      </w:pPr>
    </w:p>
    <w:p w14:paraId="6DB05575" w14:textId="6228702A" w:rsidR="00CA4647" w:rsidRDefault="00CA4647" w:rsidP="00CA4647">
      <w:pPr>
        <w:pStyle w:val="ListParagraph"/>
        <w:rPr>
          <w:b/>
          <w:bCs/>
          <w:sz w:val="24"/>
          <w:szCs w:val="24"/>
          <w:lang w:val="en-IN"/>
        </w:rPr>
      </w:pPr>
      <w:r w:rsidRPr="00CA4647">
        <w:rPr>
          <w:b/>
          <w:bCs/>
          <w:sz w:val="24"/>
          <w:szCs w:val="24"/>
          <w:lang w:val="en-IN"/>
        </w:rPr>
        <w:drawing>
          <wp:inline distT="0" distB="0" distL="0" distR="0" wp14:anchorId="4463EB93" wp14:editId="6CAEB9CE">
            <wp:extent cx="5943600" cy="36982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7AB5" w14:textId="77777777" w:rsidR="00CA4647" w:rsidRDefault="00CA4647" w:rsidP="00CA4647">
      <w:pPr>
        <w:pStyle w:val="ListParagraph"/>
        <w:rPr>
          <w:b/>
          <w:bCs/>
          <w:sz w:val="24"/>
          <w:szCs w:val="24"/>
          <w:lang w:val="en-IN"/>
        </w:rPr>
      </w:pPr>
    </w:p>
    <w:p w14:paraId="7727AA32" w14:textId="279F76A4" w:rsidR="00CA4647" w:rsidRDefault="00CA4647" w:rsidP="00CA4647">
      <w:pPr>
        <w:pStyle w:val="ListParagrap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>7.</w:t>
      </w:r>
    </w:p>
    <w:p w14:paraId="62D9A036" w14:textId="4957DA35" w:rsidR="00CA4647" w:rsidRDefault="00CA4647" w:rsidP="00CA4647">
      <w:pPr>
        <w:pStyle w:val="ListParagraph"/>
        <w:rPr>
          <w:b/>
          <w:bCs/>
          <w:sz w:val="24"/>
          <w:szCs w:val="24"/>
          <w:lang w:val="en-IN"/>
        </w:rPr>
      </w:pPr>
      <w:r w:rsidRPr="00CA4647">
        <w:rPr>
          <w:b/>
          <w:bCs/>
          <w:sz w:val="24"/>
          <w:szCs w:val="24"/>
          <w:lang w:val="en-IN"/>
        </w:rPr>
        <w:drawing>
          <wp:inline distT="0" distB="0" distL="0" distR="0" wp14:anchorId="4A5B0423" wp14:editId="4E80ABFA">
            <wp:extent cx="5943600" cy="37731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FCE1C" w14:textId="77777777" w:rsidR="00CA4647" w:rsidRDefault="00CA4647" w:rsidP="00CA4647">
      <w:pPr>
        <w:pStyle w:val="ListParagraph"/>
        <w:rPr>
          <w:b/>
          <w:bCs/>
          <w:sz w:val="24"/>
          <w:szCs w:val="24"/>
          <w:lang w:val="en-IN"/>
        </w:rPr>
      </w:pPr>
    </w:p>
    <w:p w14:paraId="4E449183" w14:textId="378F3E29" w:rsidR="00CA4647" w:rsidRDefault="00CA4647" w:rsidP="00CA4647">
      <w:pPr>
        <w:pStyle w:val="ListParagrap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8</w:t>
      </w:r>
    </w:p>
    <w:p w14:paraId="63A04E8F" w14:textId="77777777" w:rsidR="004049CB" w:rsidRDefault="004049CB" w:rsidP="00CA4647">
      <w:pPr>
        <w:pStyle w:val="ListParagraph"/>
        <w:rPr>
          <w:b/>
          <w:bCs/>
          <w:sz w:val="24"/>
          <w:szCs w:val="24"/>
          <w:lang w:val="en-IN"/>
        </w:rPr>
      </w:pPr>
    </w:p>
    <w:p w14:paraId="53230E77" w14:textId="17C8FA23" w:rsidR="004049CB" w:rsidRDefault="004049CB" w:rsidP="00CA4647">
      <w:pPr>
        <w:pStyle w:val="ListParagraph"/>
        <w:rPr>
          <w:b/>
          <w:bCs/>
          <w:sz w:val="24"/>
          <w:szCs w:val="24"/>
          <w:lang w:val="en-IN"/>
        </w:rPr>
      </w:pPr>
      <w:r w:rsidRPr="004049CB">
        <w:rPr>
          <w:b/>
          <w:bCs/>
          <w:sz w:val="24"/>
          <w:szCs w:val="24"/>
          <w:lang w:val="en-IN"/>
        </w:rPr>
        <w:drawing>
          <wp:inline distT="0" distB="0" distL="0" distR="0" wp14:anchorId="1430DD72" wp14:editId="2B6FB50E">
            <wp:extent cx="5943600" cy="35883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9ABC" w14:textId="23646122" w:rsidR="006C67B9" w:rsidRDefault="006C67B9" w:rsidP="00CA4647">
      <w:pPr>
        <w:pStyle w:val="ListParagrap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lastRenderedPageBreak/>
        <w:t xml:space="preserve">9. </w:t>
      </w:r>
      <w:r w:rsidRPr="006C67B9">
        <w:rPr>
          <w:b/>
          <w:bCs/>
          <w:sz w:val="24"/>
          <w:szCs w:val="24"/>
          <w:lang w:val="en-IN"/>
        </w:rPr>
        <w:drawing>
          <wp:inline distT="0" distB="0" distL="0" distR="0" wp14:anchorId="5CEF2D2B" wp14:editId="1F3FD5D1">
            <wp:extent cx="5943600" cy="476631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67133" w14:textId="77777777" w:rsidR="003752F4" w:rsidRDefault="003752F4" w:rsidP="00CA4647">
      <w:pPr>
        <w:pStyle w:val="ListParagraph"/>
        <w:rPr>
          <w:b/>
          <w:bCs/>
          <w:sz w:val="24"/>
          <w:szCs w:val="24"/>
          <w:lang w:val="en-IN"/>
        </w:rPr>
      </w:pPr>
    </w:p>
    <w:p w14:paraId="37F9ECB3" w14:textId="6209764B" w:rsidR="003752F4" w:rsidRDefault="003752F4" w:rsidP="00CA4647">
      <w:pPr>
        <w:pStyle w:val="ListParagrap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 xml:space="preserve">10. </w:t>
      </w:r>
    </w:p>
    <w:p w14:paraId="095555AC" w14:textId="24D3E9CF" w:rsidR="003752F4" w:rsidRPr="00CA4647" w:rsidRDefault="003752F4" w:rsidP="00CA4647">
      <w:pPr>
        <w:pStyle w:val="ListParagraph"/>
        <w:rPr>
          <w:b/>
          <w:bCs/>
          <w:sz w:val="24"/>
          <w:szCs w:val="24"/>
          <w:lang w:val="en-IN"/>
        </w:rPr>
      </w:pPr>
      <w:r w:rsidRPr="003752F4">
        <w:rPr>
          <w:b/>
          <w:bCs/>
          <w:sz w:val="24"/>
          <w:szCs w:val="24"/>
          <w:lang w:val="en-IN"/>
        </w:rPr>
        <w:lastRenderedPageBreak/>
        <w:drawing>
          <wp:inline distT="0" distB="0" distL="0" distR="0" wp14:anchorId="70BD731A" wp14:editId="076EFF79">
            <wp:extent cx="5943600" cy="4794885"/>
            <wp:effectExtent l="0" t="0" r="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52F4" w:rsidRPr="00CA4647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743B7" w14:textId="77777777" w:rsidR="00CA7783" w:rsidRDefault="00CA7783" w:rsidP="00961960">
      <w:pPr>
        <w:spacing w:after="0" w:line="240" w:lineRule="auto"/>
      </w:pPr>
      <w:r>
        <w:separator/>
      </w:r>
    </w:p>
  </w:endnote>
  <w:endnote w:type="continuationSeparator" w:id="0">
    <w:p w14:paraId="6C95E77E" w14:textId="77777777" w:rsidR="00CA7783" w:rsidRDefault="00CA7783" w:rsidP="009619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F4F9DC" w14:textId="1B349AEC" w:rsidR="00961960" w:rsidRDefault="006C67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C28096E" wp14:editId="4BCEB97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905" b="0"/>
              <wp:wrapNone/>
              <wp:docPr id="13" name="Text Box 13" descr="SITA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4B77C7C" w14:textId="1E2F7B6A" w:rsidR="006C67B9" w:rsidRPr="006C67B9" w:rsidRDefault="006C67B9" w:rsidP="006C67B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C67B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SITA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28096E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alt="SITA - Internal Use" style="position:absolute;margin-left:0;margin-top:0;width:34.95pt;height:34.9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" filled="f" stroked="f">
              <v:fill o:detectmouseclick="t"/>
              <v:textbox style="mso-fit-shape-to-text:t" inset="0,0,0,15pt">
                <w:txbxContent>
                  <w:p w14:paraId="54B77C7C" w14:textId="1E2F7B6A" w:rsidR="006C67B9" w:rsidRPr="006C67B9" w:rsidRDefault="006C67B9" w:rsidP="006C67B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C67B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SITA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E8203" w14:textId="5A0BDDC5" w:rsidR="00961960" w:rsidRDefault="006C67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447B4D9" wp14:editId="73EDCC82">
              <wp:simplePos x="914400" y="943356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905" b="0"/>
              <wp:wrapNone/>
              <wp:docPr id="14" name="Text Box 14" descr="SITA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58C74B" w14:textId="50E24ADB" w:rsidR="006C67B9" w:rsidRPr="006C67B9" w:rsidRDefault="006C67B9" w:rsidP="006C67B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C67B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SITA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47B4D9"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27" type="#_x0000_t202" alt="SITA - Internal Use" style="position:absolute;margin-left:0;margin-top:0;width:34.95pt;height:34.9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0858C74B" w14:textId="50E24ADB" w:rsidR="006C67B9" w:rsidRPr="006C67B9" w:rsidRDefault="006C67B9" w:rsidP="006C67B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C67B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SITA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BCD6B" w14:textId="53443EC7" w:rsidR="00961960" w:rsidRDefault="006C67B9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C2944F0" wp14:editId="7E044B1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443865" cy="443865"/>
              <wp:effectExtent l="0" t="0" r="1905" b="0"/>
              <wp:wrapNone/>
              <wp:docPr id="12" name="Text Box 12" descr="SITA - Internal Us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014908" w14:textId="045B7DF8" w:rsidR="006C67B9" w:rsidRPr="006C67B9" w:rsidRDefault="006C67B9" w:rsidP="006C67B9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C67B9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SITA - Internal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C2944F0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8" type="#_x0000_t202" alt="SITA - Internal Use" style="position:absolute;margin-left:0;margin-top:0;width:34.95pt;height:34.9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18014908" w14:textId="045B7DF8" w:rsidR="006C67B9" w:rsidRPr="006C67B9" w:rsidRDefault="006C67B9" w:rsidP="006C67B9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6C67B9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SITA - Internal Use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FEB74" w14:textId="77777777" w:rsidR="00CA7783" w:rsidRDefault="00CA7783" w:rsidP="00961960">
      <w:pPr>
        <w:spacing w:after="0" w:line="240" w:lineRule="auto"/>
      </w:pPr>
      <w:r>
        <w:separator/>
      </w:r>
    </w:p>
  </w:footnote>
  <w:footnote w:type="continuationSeparator" w:id="0">
    <w:p w14:paraId="26301835" w14:textId="77777777" w:rsidR="00CA7783" w:rsidRDefault="00CA7783" w:rsidP="009619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72A9A" w14:textId="77777777" w:rsidR="00961960" w:rsidRDefault="0096196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C5AA9A" w14:textId="77777777" w:rsidR="00961960" w:rsidRDefault="0096196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EC94DD" w14:textId="77777777" w:rsidR="00961960" w:rsidRDefault="0096196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4462E0"/>
    <w:multiLevelType w:val="hybridMultilevel"/>
    <w:tmpl w:val="DA7EC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423549"/>
    <w:multiLevelType w:val="hybridMultilevel"/>
    <w:tmpl w:val="CE8416A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4004903">
    <w:abstractNumId w:val="0"/>
  </w:num>
  <w:num w:numId="2" w16cid:durableId="1425526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DateAndTime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0F72"/>
    <w:rsid w:val="003752F4"/>
    <w:rsid w:val="003F16FF"/>
    <w:rsid w:val="004049CB"/>
    <w:rsid w:val="00587C56"/>
    <w:rsid w:val="005F0F72"/>
    <w:rsid w:val="006C67B9"/>
    <w:rsid w:val="006D4890"/>
    <w:rsid w:val="00761D15"/>
    <w:rsid w:val="007A475C"/>
    <w:rsid w:val="008036EB"/>
    <w:rsid w:val="0086573C"/>
    <w:rsid w:val="00961960"/>
    <w:rsid w:val="00CA4647"/>
    <w:rsid w:val="00CA7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2FA051"/>
  <w15:chartTrackingRefBased/>
  <w15:docId w15:val="{1C4C0F44-B78A-4E5E-A7A2-FC864D7C7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1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1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1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1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1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1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1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1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1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1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1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1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1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1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1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1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1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1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1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1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1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1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1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1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1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1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1D1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960"/>
  </w:style>
  <w:style w:type="paragraph" w:styleId="Footer">
    <w:name w:val="footer"/>
    <w:basedOn w:val="Normal"/>
    <w:link w:val="FooterChar"/>
    <w:uiPriority w:val="99"/>
    <w:unhideWhenUsed/>
    <w:rsid w:val="009619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9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eader" Target="header3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ooja.Arora\AppData\Local\Temp\Templafy\WordVsto\0hqdzxkm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TemplafyTemplateConfiguration><![CDATA[{"elementsMetadata":[],"transformationConfigurations":[],"templateName":"blankdocument","templateDescription":"","enableDocumentContentUpdater":false,"version":"2.0"}]]></TemplafyTemplateConfiguration>
</file>

<file path=customXml/item2.xml><?xml version="1.0" encoding="utf-8"?>
<TemplafyFormConfiguration><![CDATA[{"formFields":[],"formDataEntries":[]}]]></TemplafyFormConfiguration>
</file>

<file path=customXml/itemProps1.xml><?xml version="1.0" encoding="utf-8"?>
<ds:datastoreItem xmlns:ds="http://schemas.openxmlformats.org/officeDocument/2006/customXml" ds:itemID="{5A77B481-48BC-4752-AC92-CA4B153BC992}">
  <ds:schemaRefs/>
</ds:datastoreItem>
</file>

<file path=customXml/itemProps2.xml><?xml version="1.0" encoding="utf-8"?>
<ds:datastoreItem xmlns:ds="http://schemas.openxmlformats.org/officeDocument/2006/customXml" ds:itemID="{2F8615D6-BB54-47E0-8D78-52EA788C3904}">
  <ds:schemaRefs/>
</ds:datastoreItem>
</file>

<file path=docMetadata/LabelInfo.xml><?xml version="1.0" encoding="utf-8"?>
<clbl:labelList xmlns:clbl="http://schemas.microsoft.com/office/2020/mipLabelMetadata">
  <clbl:label id="{a46c1e80-1de9-4bab-b8c8-1624be24ed3c}" enabled="1" method="Standard" siteId="{9ceb45d9-8994-49de-a178-bcc598fec3ce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0hqdzxkm.dotx</Template>
  <TotalTime>47</TotalTime>
  <Pages>6</Pages>
  <Words>28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Arora</dc:creator>
  <cp:keywords/>
  <dc:description/>
  <cp:lastModifiedBy>Pooja Arora</cp:lastModifiedBy>
  <cp:revision>2</cp:revision>
  <dcterms:created xsi:type="dcterms:W3CDTF">2026-05-15T16:20:00Z</dcterms:created>
  <dcterms:modified xsi:type="dcterms:W3CDTF">2026-05-15T17:07:00Z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emplafyTenantId">
    <vt:lpwstr>sita</vt:lpwstr>
  </property>
  <property fmtid="{D5CDD505-2E9C-101B-9397-08002B2CF9AE}" pid="3" name="TemplafyTemplateId">
    <vt:lpwstr>1158380881298063360</vt:lpwstr>
  </property>
  <property fmtid="{D5CDD505-2E9C-101B-9397-08002B2CF9AE}" pid="4" name="TemplafyUserProfileId">
    <vt:lpwstr>1325114646526165112</vt:lpwstr>
  </property>
  <property fmtid="{D5CDD505-2E9C-101B-9397-08002B2CF9AE}" pid="5" name="TemplafyFromBlank">
    <vt:bool>true</vt:bool>
  </property>
  <property fmtid="{D5CDD505-2E9C-101B-9397-08002B2CF9AE}" pid="6" name="ClassificationContentMarkingFooterShapeIds">
    <vt:lpwstr>c,d,e</vt:lpwstr>
  </property>
  <property fmtid="{D5CDD505-2E9C-101B-9397-08002B2CF9AE}" pid="7" name="ClassificationContentMarkingFooterFontProps">
    <vt:lpwstr>#000000,10,Calibri</vt:lpwstr>
  </property>
  <property fmtid="{D5CDD505-2E9C-101B-9397-08002B2CF9AE}" pid="8" name="ClassificationContentMarkingFooterText">
    <vt:lpwstr>SITA - Internal Use</vt:lpwstr>
  </property>
</Properties>
</file>